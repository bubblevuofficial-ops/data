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01BAC" w14:textId="5278E735" w:rsidR="000C5D14" w:rsidRPr="000C5D14" w:rsidRDefault="000C5D14" w:rsidP="000C5D14">
      <w:pPr>
        <w:jc w:val="center"/>
        <w:rPr>
          <w:rFonts w:ascii="Arial Black" w:hAnsi="Arial Black" w:cs="Times New Roman"/>
          <w:b/>
          <w:bCs/>
          <w:i/>
          <w:iCs/>
          <w:sz w:val="28"/>
          <w:szCs w:val="28"/>
          <w:u w:val="single"/>
        </w:rPr>
      </w:pPr>
      <w:r w:rsidRPr="000C5D14">
        <w:rPr>
          <w:rFonts w:ascii="Arial Black" w:hAnsi="Arial Black" w:cs="Times New Roman"/>
          <w:b/>
          <w:bCs/>
          <w:i/>
          <w:iCs/>
          <w:sz w:val="28"/>
          <w:szCs w:val="28"/>
          <w:u w:val="single"/>
        </w:rPr>
        <w:t>ENG201 QUIZ 2 CURRENT FILE 2023 BY ASFAND YARR</w:t>
      </w:r>
    </w:p>
    <w:p w14:paraId="716F37AB" w14:textId="77777777" w:rsidR="000C5D14" w:rsidRDefault="000C5D14" w:rsidP="00407832"/>
    <w:p w14:paraId="196D4B36" w14:textId="09328043" w:rsidR="000C5D14" w:rsidRPr="000C5D14" w:rsidRDefault="000C5D14" w:rsidP="00407832">
      <w:pPr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_________ without published agendas generally seem unfocused and unproductive. </w:t>
      </w:r>
    </w:p>
    <w:p w14:paraId="10AB5BA8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OPTIONS:</w:t>
      </w:r>
    </w:p>
    <w:p w14:paraId="233154EE" w14:textId="45CE2697" w:rsidR="000C5D14" w:rsidRPr="000C5D14" w:rsidRDefault="000C5D14" w:rsidP="000C5D14">
      <w:pPr>
        <w:pStyle w:val="ListParagraph"/>
        <w:numPr>
          <w:ilvl w:val="0"/>
          <w:numId w:val="19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>Meetings</w:t>
      </w:r>
    </w:p>
    <w:p w14:paraId="62C280AF" w14:textId="1D39869C" w:rsidR="000C5D14" w:rsidRPr="000C5D14" w:rsidRDefault="000C5D14" w:rsidP="000C5D14">
      <w:pPr>
        <w:pStyle w:val="ListParagraph"/>
        <w:numPr>
          <w:ilvl w:val="0"/>
          <w:numId w:val="1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Agendas </w:t>
      </w:r>
    </w:p>
    <w:p w14:paraId="6C50AD65" w14:textId="77777777" w:rsidR="000C5D14" w:rsidRPr="000C5D14" w:rsidRDefault="000C5D14" w:rsidP="000C5D14">
      <w:pPr>
        <w:pStyle w:val="ListParagraph"/>
        <w:numPr>
          <w:ilvl w:val="0"/>
          <w:numId w:val="1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Memorandums</w:t>
      </w:r>
    </w:p>
    <w:p w14:paraId="2A98DC10" w14:textId="42EDCFEF" w:rsidR="006D3A72" w:rsidRPr="000C5D14" w:rsidRDefault="000C5D14" w:rsidP="000C5D14">
      <w:pPr>
        <w:pStyle w:val="ListParagraph"/>
        <w:numPr>
          <w:ilvl w:val="0"/>
          <w:numId w:val="1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Letters</w:t>
      </w:r>
    </w:p>
    <w:p w14:paraId="358DED11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66419E4C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In Serif Typeface _____________ is used for text. </w:t>
      </w:r>
    </w:p>
    <w:p w14:paraId="294D82A4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27C1A7B0" w14:textId="77777777" w:rsidR="000C5D14" w:rsidRPr="000C5D14" w:rsidRDefault="000C5D14" w:rsidP="000C5D14">
      <w:pPr>
        <w:pStyle w:val="ListParagraph"/>
        <w:numPr>
          <w:ilvl w:val="0"/>
          <w:numId w:val="20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Calibri </w:t>
      </w:r>
    </w:p>
    <w:p w14:paraId="0F77632A" w14:textId="77777777" w:rsidR="000C5D14" w:rsidRPr="000C5D14" w:rsidRDefault="000C5D14" w:rsidP="000C5D14">
      <w:pPr>
        <w:pStyle w:val="ListParagraph"/>
        <w:numPr>
          <w:ilvl w:val="0"/>
          <w:numId w:val="20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Ariel </w:t>
      </w:r>
    </w:p>
    <w:p w14:paraId="67D387C3" w14:textId="77777777" w:rsidR="000C5D14" w:rsidRPr="000C5D14" w:rsidRDefault="000C5D14" w:rsidP="000C5D14">
      <w:pPr>
        <w:pStyle w:val="ListParagraph"/>
        <w:numPr>
          <w:ilvl w:val="0"/>
          <w:numId w:val="20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Corbel </w:t>
      </w:r>
    </w:p>
    <w:p w14:paraId="495E069C" w14:textId="3BEE3D0F" w:rsidR="000C5D14" w:rsidRPr="000C5D14" w:rsidRDefault="000C5D14" w:rsidP="000C5D14">
      <w:pPr>
        <w:pStyle w:val="ListParagraph"/>
        <w:numPr>
          <w:ilvl w:val="0"/>
          <w:numId w:val="20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>Times Roman</w:t>
      </w:r>
    </w:p>
    <w:p w14:paraId="21C85DE7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036CD4EB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The type of letters that accurately restate the terms and conditions of employment are known as _________. </w:t>
      </w:r>
    </w:p>
    <w:p w14:paraId="4E4A80DD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4C4F285C" w14:textId="77777777" w:rsidR="000C5D14" w:rsidRPr="000C5D14" w:rsidRDefault="000C5D14" w:rsidP="000C5D14">
      <w:pPr>
        <w:pStyle w:val="ListParagraph"/>
        <w:numPr>
          <w:ilvl w:val="0"/>
          <w:numId w:val="22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Job application letters </w:t>
      </w:r>
    </w:p>
    <w:p w14:paraId="4DFBCE3B" w14:textId="77777777" w:rsidR="000C5D14" w:rsidRPr="000C5D14" w:rsidRDefault="000C5D14" w:rsidP="000C5D14">
      <w:pPr>
        <w:pStyle w:val="ListParagraph"/>
        <w:numPr>
          <w:ilvl w:val="0"/>
          <w:numId w:val="22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>Acceptance</w:t>
      </w: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letters </w:t>
      </w:r>
    </w:p>
    <w:p w14:paraId="493CE079" w14:textId="77777777" w:rsidR="000C5D14" w:rsidRPr="000C5D14" w:rsidRDefault="000C5D14" w:rsidP="000C5D14">
      <w:pPr>
        <w:pStyle w:val="ListParagraph"/>
        <w:numPr>
          <w:ilvl w:val="0"/>
          <w:numId w:val="22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Reimbursement letters </w:t>
      </w:r>
    </w:p>
    <w:p w14:paraId="5EB663EC" w14:textId="015C33D3" w:rsidR="000C5D14" w:rsidRPr="000C5D14" w:rsidRDefault="000C5D14" w:rsidP="000C5D14">
      <w:pPr>
        <w:pStyle w:val="ListParagraph"/>
        <w:numPr>
          <w:ilvl w:val="0"/>
          <w:numId w:val="22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Transmittal letters</w:t>
      </w:r>
    </w:p>
    <w:p w14:paraId="31B455C8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1E7BF989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The mid-section of a persuasive letter makes a/</w:t>
      </w:r>
      <w:proofErr w:type="spellStart"/>
      <w:r w:rsidRPr="000C5D1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0C5D14">
        <w:rPr>
          <w:rFonts w:ascii="Times New Roman" w:hAnsi="Times New Roman" w:cs="Times New Roman"/>
          <w:sz w:val="24"/>
          <w:szCs w:val="24"/>
        </w:rPr>
        <w:t xml:space="preserve"> _______ and provides essential details. OPTIONS: </w:t>
      </w:r>
    </w:p>
    <w:p w14:paraId="7D8D5B42" w14:textId="77777777" w:rsidR="000C5D14" w:rsidRPr="000C5D14" w:rsidRDefault="000C5D14" w:rsidP="000C5D14">
      <w:pPr>
        <w:pStyle w:val="ListParagraph"/>
        <w:numPr>
          <w:ilvl w:val="0"/>
          <w:numId w:val="29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request </w:t>
      </w:r>
    </w:p>
    <w:p w14:paraId="2E707190" w14:textId="77777777" w:rsidR="000C5D14" w:rsidRPr="000C5D14" w:rsidRDefault="000C5D14" w:rsidP="000C5D14">
      <w:pPr>
        <w:pStyle w:val="ListParagraph"/>
        <w:numPr>
          <w:ilvl w:val="0"/>
          <w:numId w:val="2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command </w:t>
      </w:r>
    </w:p>
    <w:p w14:paraId="5785280B" w14:textId="77777777" w:rsidR="000C5D14" w:rsidRPr="000C5D14" w:rsidRDefault="000C5D14" w:rsidP="000C5D14">
      <w:pPr>
        <w:pStyle w:val="ListParagraph"/>
        <w:numPr>
          <w:ilvl w:val="0"/>
          <w:numId w:val="2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order </w:t>
      </w:r>
    </w:p>
    <w:p w14:paraId="5722BCCF" w14:textId="2AC15FCE" w:rsidR="000C5D14" w:rsidRPr="000C5D14" w:rsidRDefault="000C5D14" w:rsidP="000C5D14">
      <w:pPr>
        <w:pStyle w:val="ListParagraph"/>
        <w:numPr>
          <w:ilvl w:val="0"/>
          <w:numId w:val="29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demand</w:t>
      </w:r>
    </w:p>
    <w:p w14:paraId="69A4DBA2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0FF82E56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Choose the correct option from the following. ______minutes are often required by federal, state, or local law, by-laws, charters, or regulations in any organization. </w:t>
      </w:r>
    </w:p>
    <w:p w14:paraId="7581C159" w14:textId="50DB8132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6AA03768" w14:textId="77777777" w:rsidR="000C5D14" w:rsidRPr="000C5D14" w:rsidRDefault="000C5D14" w:rsidP="000C5D14">
      <w:pPr>
        <w:pStyle w:val="ListParagraph"/>
        <w:numPr>
          <w:ilvl w:val="0"/>
          <w:numId w:val="28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Informal </w:t>
      </w:r>
    </w:p>
    <w:p w14:paraId="3A839774" w14:textId="77777777" w:rsidR="000C5D14" w:rsidRPr="000C5D14" w:rsidRDefault="000C5D14" w:rsidP="000C5D14">
      <w:pPr>
        <w:pStyle w:val="ListParagraph"/>
        <w:numPr>
          <w:ilvl w:val="0"/>
          <w:numId w:val="28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Sample </w:t>
      </w:r>
    </w:p>
    <w:p w14:paraId="3382C3EF" w14:textId="77777777" w:rsidR="000C5D14" w:rsidRPr="000C5D14" w:rsidRDefault="000C5D14" w:rsidP="000C5D14">
      <w:pPr>
        <w:pStyle w:val="ListParagraph"/>
        <w:numPr>
          <w:ilvl w:val="0"/>
          <w:numId w:val="28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Formal </w:t>
      </w:r>
    </w:p>
    <w:p w14:paraId="0B823CF0" w14:textId="65561C26" w:rsidR="000C5D14" w:rsidRPr="000C5D14" w:rsidRDefault="000C5D14" w:rsidP="000C5D14">
      <w:pPr>
        <w:pStyle w:val="ListParagraph"/>
        <w:numPr>
          <w:ilvl w:val="0"/>
          <w:numId w:val="28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Meeting</w:t>
      </w:r>
    </w:p>
    <w:p w14:paraId="275BB820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591C1764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lastRenderedPageBreak/>
        <w:t xml:space="preserve">If you expect your audience to _________ with you, use a structure that focuses attention on conclusion. </w:t>
      </w:r>
    </w:p>
    <w:p w14:paraId="2B42647F" w14:textId="3F16648C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0D13B20B" w14:textId="77777777" w:rsidR="000C5D14" w:rsidRPr="000C5D14" w:rsidRDefault="000C5D14" w:rsidP="000C5D14">
      <w:pPr>
        <w:pStyle w:val="ListParagraph"/>
        <w:numPr>
          <w:ilvl w:val="0"/>
          <w:numId w:val="2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confront </w:t>
      </w:r>
    </w:p>
    <w:p w14:paraId="26D120B1" w14:textId="3FDFF055" w:rsidR="000C5D14" w:rsidRPr="000C5D14" w:rsidRDefault="000C5D14" w:rsidP="000C5D14">
      <w:pPr>
        <w:pStyle w:val="ListParagraph"/>
        <w:numPr>
          <w:ilvl w:val="0"/>
          <w:numId w:val="27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agree </w:t>
      </w:r>
    </w:p>
    <w:p w14:paraId="441997EC" w14:textId="24E6016B" w:rsidR="000C5D14" w:rsidRPr="000C5D14" w:rsidRDefault="000C5D14" w:rsidP="000C5D14">
      <w:pPr>
        <w:pStyle w:val="ListParagraph"/>
        <w:numPr>
          <w:ilvl w:val="0"/>
          <w:numId w:val="2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disagree </w:t>
      </w:r>
    </w:p>
    <w:p w14:paraId="7094216E" w14:textId="2D161B14" w:rsidR="000C5D14" w:rsidRPr="000C5D14" w:rsidRDefault="000C5D14" w:rsidP="000C5D14">
      <w:pPr>
        <w:pStyle w:val="ListParagraph"/>
        <w:numPr>
          <w:ilvl w:val="0"/>
          <w:numId w:val="2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argue</w:t>
      </w:r>
    </w:p>
    <w:p w14:paraId="65CA5E29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70F63DF1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--------- letter is written when you want to recognize </w:t>
      </w:r>
      <w:proofErr w:type="spellStart"/>
      <w:r w:rsidRPr="000C5D14">
        <w:rPr>
          <w:rFonts w:ascii="Times New Roman" w:hAnsi="Times New Roman" w:cs="Times New Roman"/>
          <w:sz w:val="24"/>
          <w:szCs w:val="24"/>
        </w:rPr>
        <w:t>some one</w:t>
      </w:r>
      <w:proofErr w:type="spellEnd"/>
      <w:r w:rsidRPr="000C5D14">
        <w:rPr>
          <w:rFonts w:ascii="Times New Roman" w:hAnsi="Times New Roman" w:cs="Times New Roman"/>
          <w:sz w:val="24"/>
          <w:szCs w:val="24"/>
        </w:rPr>
        <w:t xml:space="preserve"> for his help or support when you were in trouble. OPTIONS: </w:t>
      </w:r>
    </w:p>
    <w:p w14:paraId="2B6F4185" w14:textId="6DFBD3B8" w:rsidR="000C5D14" w:rsidRPr="000C5D14" w:rsidRDefault="000C5D14" w:rsidP="000C5D14">
      <w:pPr>
        <w:pStyle w:val="ListParagraph"/>
        <w:numPr>
          <w:ilvl w:val="0"/>
          <w:numId w:val="2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Recommendation </w:t>
      </w:r>
    </w:p>
    <w:p w14:paraId="10056114" w14:textId="77777777" w:rsidR="000C5D14" w:rsidRPr="000C5D14" w:rsidRDefault="000C5D14" w:rsidP="000C5D14">
      <w:pPr>
        <w:pStyle w:val="ListParagraph"/>
        <w:numPr>
          <w:ilvl w:val="0"/>
          <w:numId w:val="2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Acknowledgement </w:t>
      </w:r>
    </w:p>
    <w:p w14:paraId="2F6FC596" w14:textId="77777777" w:rsidR="000C5D14" w:rsidRPr="000C5D14" w:rsidRDefault="000C5D14" w:rsidP="000C5D14">
      <w:pPr>
        <w:pStyle w:val="ListParagraph"/>
        <w:numPr>
          <w:ilvl w:val="0"/>
          <w:numId w:val="26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Appreciation </w:t>
      </w:r>
    </w:p>
    <w:p w14:paraId="168C685D" w14:textId="3969EB2C" w:rsidR="000C5D14" w:rsidRPr="000C5D14" w:rsidRDefault="000C5D14" w:rsidP="000C5D14">
      <w:pPr>
        <w:pStyle w:val="ListParagraph"/>
        <w:numPr>
          <w:ilvl w:val="0"/>
          <w:numId w:val="2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Approval</w:t>
      </w:r>
    </w:p>
    <w:p w14:paraId="1C190A40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41475E8E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____________ is the primary vehicle for communication outside the organization in formal and semiformal contexts. </w:t>
      </w:r>
    </w:p>
    <w:p w14:paraId="1C72FFC7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4A8295B9" w14:textId="77777777" w:rsidR="000C5D14" w:rsidRPr="000C5D14" w:rsidRDefault="000C5D14" w:rsidP="000C5D14">
      <w:pPr>
        <w:pStyle w:val="List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Report </w:t>
      </w:r>
    </w:p>
    <w:p w14:paraId="150E978B" w14:textId="77777777" w:rsidR="000C5D14" w:rsidRPr="000C5D14" w:rsidRDefault="000C5D14" w:rsidP="000C5D14">
      <w:pPr>
        <w:pStyle w:val="List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Memorandum </w:t>
      </w:r>
    </w:p>
    <w:p w14:paraId="66F240C8" w14:textId="77777777" w:rsidR="000C5D14" w:rsidRPr="000C5D14" w:rsidRDefault="000C5D14" w:rsidP="000C5D14">
      <w:pPr>
        <w:pStyle w:val="List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4719C145" w14:textId="6BD86046" w:rsidR="000C5D14" w:rsidRPr="000C5D14" w:rsidRDefault="000C5D14" w:rsidP="000C5D14">
      <w:pPr>
        <w:pStyle w:val="List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>LETTER</w:t>
      </w:r>
    </w:p>
    <w:p w14:paraId="70B49CAD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098A4342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Functional words express relationships among…………………. </w:t>
      </w:r>
    </w:p>
    <w:p w14:paraId="473F2AE8" w14:textId="0D54CEB2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73D96909" w14:textId="77777777" w:rsidR="000C5D14" w:rsidRPr="000C5D14" w:rsidRDefault="000C5D14" w:rsidP="000C5D14">
      <w:pPr>
        <w:pStyle w:val="ListParagraph"/>
        <w:numPr>
          <w:ilvl w:val="0"/>
          <w:numId w:val="2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lexical </w:t>
      </w:r>
    </w:p>
    <w:p w14:paraId="4849E890" w14:textId="67B95E53" w:rsidR="000C5D14" w:rsidRPr="000C5D14" w:rsidRDefault="000C5D14" w:rsidP="000C5D14">
      <w:pPr>
        <w:pStyle w:val="ListParagraph"/>
        <w:numPr>
          <w:ilvl w:val="0"/>
          <w:numId w:val="2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meanings words </w:t>
      </w:r>
    </w:p>
    <w:p w14:paraId="615ECFBF" w14:textId="77777777" w:rsidR="000C5D14" w:rsidRPr="000C5D14" w:rsidRDefault="000C5D14" w:rsidP="000C5D14">
      <w:pPr>
        <w:pStyle w:val="ListParagraph"/>
        <w:numPr>
          <w:ilvl w:val="0"/>
          <w:numId w:val="2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prepositions </w:t>
      </w:r>
    </w:p>
    <w:p w14:paraId="7461C73F" w14:textId="0EDA2234" w:rsidR="000C5D14" w:rsidRPr="000C5D14" w:rsidRDefault="000C5D14" w:rsidP="000C5D14">
      <w:pPr>
        <w:pStyle w:val="ListParagraph"/>
        <w:numPr>
          <w:ilvl w:val="0"/>
          <w:numId w:val="23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>content words</w:t>
      </w:r>
    </w:p>
    <w:p w14:paraId="3C276DDB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5DADA6E1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Choose the correct option from the following. At the bottom of the last page of a business letter, ‘_______________’ may show who typed the letter, whether any material is enclosed with the letter, and who is receiving a copy of the letter. </w:t>
      </w:r>
    </w:p>
    <w:p w14:paraId="58500601" w14:textId="77777777" w:rsidR="000C5D14" w:rsidRPr="000C5D14" w:rsidRDefault="000C5D14" w:rsidP="000C5D14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OPTIONS: </w:t>
      </w:r>
    </w:p>
    <w:p w14:paraId="446637AA" w14:textId="77777777" w:rsidR="000C5D14" w:rsidRPr="000C5D14" w:rsidRDefault="000C5D14" w:rsidP="000C5D14">
      <w:pPr>
        <w:pStyle w:val="ListParagraph"/>
        <w:numPr>
          <w:ilvl w:val="0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Body </w:t>
      </w:r>
    </w:p>
    <w:p w14:paraId="5A32ECCA" w14:textId="77777777" w:rsidR="000C5D14" w:rsidRPr="000C5D14" w:rsidRDefault="000C5D14" w:rsidP="000C5D14">
      <w:pPr>
        <w:pStyle w:val="ListParagraph"/>
        <w:numPr>
          <w:ilvl w:val="0"/>
          <w:numId w:val="24"/>
        </w:numPr>
        <w:spacing w:before="0"/>
        <w:rPr>
          <w:rFonts w:ascii="Times New Roman" w:hAnsi="Times New Roman" w:cs="Times New Roman"/>
          <w:sz w:val="24"/>
          <w:szCs w:val="24"/>
          <w:highlight w:val="yellow"/>
        </w:rPr>
      </w:pPr>
      <w:r w:rsidRPr="000C5D14">
        <w:rPr>
          <w:rFonts w:ascii="Times New Roman" w:hAnsi="Times New Roman" w:cs="Times New Roman"/>
          <w:sz w:val="24"/>
          <w:szCs w:val="24"/>
          <w:highlight w:val="yellow"/>
        </w:rPr>
        <w:t xml:space="preserve">End Notations </w:t>
      </w:r>
    </w:p>
    <w:p w14:paraId="61AA47AF" w14:textId="77777777" w:rsidR="000C5D14" w:rsidRPr="000C5D14" w:rsidRDefault="000C5D14" w:rsidP="000C5D14">
      <w:pPr>
        <w:pStyle w:val="ListParagraph"/>
        <w:numPr>
          <w:ilvl w:val="0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 xml:space="preserve">Front Matter </w:t>
      </w:r>
    </w:p>
    <w:p w14:paraId="6800872D" w14:textId="6EB2EFE6" w:rsidR="000C5D14" w:rsidRPr="000C5D14" w:rsidRDefault="000C5D14" w:rsidP="000C5D14">
      <w:pPr>
        <w:pStyle w:val="ListParagraph"/>
        <w:numPr>
          <w:ilvl w:val="0"/>
          <w:numId w:val="24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C5D14">
        <w:rPr>
          <w:rFonts w:ascii="Times New Roman" w:hAnsi="Times New Roman" w:cs="Times New Roman"/>
          <w:sz w:val="24"/>
          <w:szCs w:val="24"/>
        </w:rPr>
        <w:t>Closing Phrase</w:t>
      </w:r>
    </w:p>
    <w:sectPr w:rsidR="000C5D14" w:rsidRPr="000C5D14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BE668" w14:textId="77777777" w:rsidR="00AC5185" w:rsidRDefault="00AC5185">
      <w:pPr>
        <w:spacing w:line="240" w:lineRule="auto"/>
      </w:pPr>
      <w:r>
        <w:separator/>
      </w:r>
    </w:p>
  </w:endnote>
  <w:endnote w:type="continuationSeparator" w:id="0">
    <w:p w14:paraId="36C3005B" w14:textId="77777777" w:rsidR="00AC5185" w:rsidRDefault="00AC5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D8146" w14:textId="77777777" w:rsidR="00AC5185" w:rsidRDefault="00AC5185">
      <w:pPr>
        <w:spacing w:line="240" w:lineRule="auto"/>
      </w:pPr>
      <w:r>
        <w:separator/>
      </w:r>
    </w:p>
  </w:footnote>
  <w:footnote w:type="continuationSeparator" w:id="0">
    <w:p w14:paraId="4AAE0B97" w14:textId="77777777" w:rsidR="00AC5185" w:rsidRDefault="00AC51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85990"/>
    <w:multiLevelType w:val="hybridMultilevel"/>
    <w:tmpl w:val="79B8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A096B"/>
    <w:multiLevelType w:val="hybridMultilevel"/>
    <w:tmpl w:val="DC4A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B54E6"/>
    <w:multiLevelType w:val="hybridMultilevel"/>
    <w:tmpl w:val="8B0AA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E6189"/>
    <w:multiLevelType w:val="hybridMultilevel"/>
    <w:tmpl w:val="08CA7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B6F1A"/>
    <w:multiLevelType w:val="hybridMultilevel"/>
    <w:tmpl w:val="0710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1272B"/>
    <w:multiLevelType w:val="hybridMultilevel"/>
    <w:tmpl w:val="AE20A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14999"/>
    <w:multiLevelType w:val="hybridMultilevel"/>
    <w:tmpl w:val="782CD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00D7A"/>
    <w:multiLevelType w:val="hybridMultilevel"/>
    <w:tmpl w:val="7D7C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66A3D"/>
    <w:multiLevelType w:val="hybridMultilevel"/>
    <w:tmpl w:val="0A94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66842"/>
    <w:multiLevelType w:val="hybridMultilevel"/>
    <w:tmpl w:val="01D2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5771E0"/>
    <w:multiLevelType w:val="hybridMultilevel"/>
    <w:tmpl w:val="FAD2F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748500719">
    <w:abstractNumId w:val="21"/>
  </w:num>
  <w:num w:numId="2" w16cid:durableId="1008629849">
    <w:abstractNumId w:val="21"/>
    <w:lvlOverride w:ilvl="0">
      <w:startOverride w:val="1"/>
    </w:lvlOverride>
  </w:num>
  <w:num w:numId="3" w16cid:durableId="1682855557">
    <w:abstractNumId w:val="21"/>
  </w:num>
  <w:num w:numId="4" w16cid:durableId="430510234">
    <w:abstractNumId w:val="21"/>
    <w:lvlOverride w:ilvl="0">
      <w:startOverride w:val="1"/>
    </w:lvlOverride>
  </w:num>
  <w:num w:numId="5" w16cid:durableId="464128515">
    <w:abstractNumId w:val="8"/>
  </w:num>
  <w:num w:numId="6" w16cid:durableId="1195735242">
    <w:abstractNumId w:val="21"/>
    <w:lvlOverride w:ilvl="0">
      <w:startOverride w:val="1"/>
    </w:lvlOverride>
  </w:num>
  <w:num w:numId="7" w16cid:durableId="5839945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4904388">
    <w:abstractNumId w:val="10"/>
  </w:num>
  <w:num w:numId="9" w16cid:durableId="835032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9675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7001477">
    <w:abstractNumId w:val="7"/>
  </w:num>
  <w:num w:numId="12" w16cid:durableId="1384331015">
    <w:abstractNumId w:val="6"/>
  </w:num>
  <w:num w:numId="13" w16cid:durableId="1486512338">
    <w:abstractNumId w:val="5"/>
  </w:num>
  <w:num w:numId="14" w16cid:durableId="1712075499">
    <w:abstractNumId w:val="4"/>
  </w:num>
  <w:num w:numId="15" w16cid:durableId="266470124">
    <w:abstractNumId w:val="3"/>
  </w:num>
  <w:num w:numId="16" w16cid:durableId="471026990">
    <w:abstractNumId w:val="2"/>
  </w:num>
  <w:num w:numId="17" w16cid:durableId="58603634">
    <w:abstractNumId w:val="1"/>
  </w:num>
  <w:num w:numId="18" w16cid:durableId="1954555883">
    <w:abstractNumId w:val="0"/>
  </w:num>
  <w:num w:numId="19" w16cid:durableId="2054848091">
    <w:abstractNumId w:val="18"/>
  </w:num>
  <w:num w:numId="20" w16cid:durableId="1372801287">
    <w:abstractNumId w:val="19"/>
  </w:num>
  <w:num w:numId="21" w16cid:durableId="583884216">
    <w:abstractNumId w:val="14"/>
  </w:num>
  <w:num w:numId="22" w16cid:durableId="97724689">
    <w:abstractNumId w:val="15"/>
  </w:num>
  <w:num w:numId="23" w16cid:durableId="1117984426">
    <w:abstractNumId w:val="13"/>
  </w:num>
  <w:num w:numId="24" w16cid:durableId="866330557">
    <w:abstractNumId w:val="17"/>
  </w:num>
  <w:num w:numId="25" w16cid:durableId="509374874">
    <w:abstractNumId w:val="20"/>
  </w:num>
  <w:num w:numId="26" w16cid:durableId="1629896585">
    <w:abstractNumId w:val="12"/>
  </w:num>
  <w:num w:numId="27" w16cid:durableId="1306354102">
    <w:abstractNumId w:val="16"/>
  </w:num>
  <w:num w:numId="28" w16cid:durableId="1034619200">
    <w:abstractNumId w:val="11"/>
  </w:num>
  <w:num w:numId="29" w16cid:durableId="45027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832"/>
    <w:rsid w:val="00007202"/>
    <w:rsid w:val="000150E9"/>
    <w:rsid w:val="00030E3C"/>
    <w:rsid w:val="00072D27"/>
    <w:rsid w:val="00083C22"/>
    <w:rsid w:val="00086E87"/>
    <w:rsid w:val="000871A8"/>
    <w:rsid w:val="000A036B"/>
    <w:rsid w:val="000C5D14"/>
    <w:rsid w:val="000D0E4A"/>
    <w:rsid w:val="000F11B9"/>
    <w:rsid w:val="00102341"/>
    <w:rsid w:val="00105960"/>
    <w:rsid w:val="001073CE"/>
    <w:rsid w:val="00121553"/>
    <w:rsid w:val="00124088"/>
    <w:rsid w:val="00131CAB"/>
    <w:rsid w:val="001811F3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76C6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07832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AC5185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9972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78FE6B98-99E3-4062-BDF0-E6EED39E6DB3%7d\%7b324711BB-ACAF-4FE3-AE2D-8E2468ECE3A4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{324711BB-ACAF-4FE3-AE2D-8E2468ECE3A4}tf10002117_win32.dotx</Template>
  <TotalTime>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2023-05-31T17:57:00Z</dcterms:created>
  <dcterms:modified xsi:type="dcterms:W3CDTF">2023-06-01T11:42:00Z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